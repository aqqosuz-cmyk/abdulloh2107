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CAB1B" w14:textId="77777777" w:rsidR="006720CA" w:rsidRDefault="00F7156C" w:rsidP="00AB6A37">
      <w:pPr>
        <w:pStyle w:val="6"/>
        <w:tabs>
          <w:tab w:val="left" w:pos="8789"/>
        </w:tabs>
        <w:spacing w:line="240" w:lineRule="auto"/>
        <w:ind w:right="-2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MA’LUMOTNOMA</w:t>
      </w:r>
    </w:p>
    <w:p w14:paraId="2A6D113D" w14:textId="77777777" w:rsidR="00890AAC" w:rsidRPr="00890AAC" w:rsidRDefault="00890AAC" w:rsidP="00890AAC">
      <w:pPr>
        <w:rPr>
          <w:lang w:val="uz-Cyrl-UZ"/>
        </w:rPr>
      </w:pPr>
    </w:p>
    <w:p w14:paraId="353B1053" w14:textId="28AC1065" w:rsidR="006720CA" w:rsidRDefault="004B0E88" w:rsidP="004B0E88">
      <w:pPr>
        <w:jc w:val="center"/>
        <w:rPr>
          <w:sz w:val="22"/>
          <w:szCs w:val="22"/>
          <w:lang w:val="uz-Cyrl-UZ"/>
        </w:rPr>
      </w:pPr>
      <w:r w:rsidRPr="004B0E88">
        <w:rPr>
          <w:b/>
          <w:bCs/>
          <w:sz w:val="28"/>
          <w:szCs w:val="28"/>
          <w:lang w:val="en-US"/>
        </w:rPr>
        <w:t>{{ fish }}</w:t>
      </w:r>
    </w:p>
    <w:p w14:paraId="35EE1EB6" w14:textId="77777777" w:rsidR="00AB6A37" w:rsidRPr="00C3561B" w:rsidRDefault="00AB6A37" w:rsidP="006720CA">
      <w:pPr>
        <w:rPr>
          <w:sz w:val="16"/>
          <w:szCs w:val="16"/>
          <w:lang w:val="uz-Cyrl-UZ"/>
        </w:rPr>
      </w:pPr>
    </w:p>
    <w:p w14:paraId="0B1D0ECD" w14:textId="767C30EC" w:rsidR="006720CA" w:rsidRPr="00395943" w:rsidRDefault="00F7156C" w:rsidP="006720CA">
      <w:pPr>
        <w:widowControl w:val="0"/>
        <w:tabs>
          <w:tab w:val="left" w:pos="4320"/>
        </w:tabs>
        <w:autoSpaceDE w:val="0"/>
        <w:autoSpaceDN w:val="0"/>
        <w:adjustRightInd w:val="0"/>
        <w:spacing w:before="80" w:after="40"/>
        <w:rPr>
          <w:sz w:val="28"/>
          <w:szCs w:val="28"/>
          <w:lang w:val="en-US"/>
        </w:rPr>
      </w:pPr>
      <w:r w:rsidRPr="00F823C9">
        <w:rPr>
          <w:b/>
          <w:bCs/>
          <w:sz w:val="28"/>
          <w:szCs w:val="28"/>
          <w:lang w:val="uz-Cyrl-UZ"/>
        </w:rPr>
        <w:t>Tug‘ilgan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yili</w:t>
      </w:r>
      <w:r w:rsidR="006720CA" w:rsidRPr="00F823C9">
        <w:rPr>
          <w:b/>
          <w:bCs/>
          <w:sz w:val="28"/>
          <w:szCs w:val="28"/>
          <w:lang w:val="uz-Cyrl-UZ"/>
        </w:rPr>
        <w:t>:</w:t>
      </w:r>
      <w:r w:rsidR="006720CA" w:rsidRPr="00F823C9">
        <w:rPr>
          <w:sz w:val="28"/>
          <w:szCs w:val="28"/>
          <w:lang w:val="uz-Cyrl-UZ"/>
        </w:rPr>
        <w:tab/>
      </w:r>
      <w:r w:rsidRPr="00F823C9">
        <w:rPr>
          <w:b/>
          <w:bCs/>
          <w:sz w:val="28"/>
          <w:szCs w:val="28"/>
          <w:lang w:val="uz-Cyrl-UZ"/>
        </w:rPr>
        <w:t>Tug‘ilgan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joyi</w:t>
      </w:r>
      <w:r w:rsidR="006720CA" w:rsidRPr="00F823C9">
        <w:rPr>
          <w:b/>
          <w:bCs/>
          <w:sz w:val="28"/>
          <w:szCs w:val="28"/>
          <w:lang w:val="uz-Cyrl-UZ"/>
        </w:rPr>
        <w:t>:</w:t>
      </w:r>
      <w:r w:rsidR="00890AAC" w:rsidRPr="00890AAC">
        <w:rPr>
          <w:lang w:val="en-US"/>
        </w:rPr>
        <w:t xml:space="preserve"> </w:t>
      </w:r>
      <w:r w:rsidR="00395943">
        <w:rPr>
          <w:lang w:val="en-US"/>
        </w:rPr>
        <w:t xml:space="preserve">                                    </w:t>
      </w:r>
      <w:r w:rsidR="00395943" w:rsidRPr="00395943">
        <w:rPr>
          <w:lang w:val="en-US"/>
        </w:rPr>
        <w:t>{{ rasm }}</w:t>
      </w:r>
    </w:p>
    <w:p w14:paraId="74CD8A6A" w14:textId="77777777" w:rsidR="004B0E88" w:rsidRDefault="004B0E88" w:rsidP="004B0E88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8"/>
          <w:szCs w:val="28"/>
          <w:lang w:val="uz-Cyrl-UZ"/>
        </w:rPr>
      </w:pPr>
      <w:r w:rsidRPr="008D5FE9">
        <w:rPr>
          <w:sz w:val="28"/>
          <w:szCs w:val="28"/>
          <w:lang w:val="uz-Cyrl-UZ"/>
        </w:rPr>
        <w:t>{{ t_yil }}</w:t>
      </w:r>
      <w:r w:rsidR="006720CA" w:rsidRPr="00F823C9">
        <w:rPr>
          <w:sz w:val="28"/>
          <w:szCs w:val="28"/>
          <w:lang w:val="uz-Cyrl-UZ"/>
        </w:rPr>
        <w:tab/>
      </w:r>
      <w:r w:rsidRPr="004B0E88">
        <w:rPr>
          <w:sz w:val="28"/>
          <w:szCs w:val="28"/>
          <w:lang w:val="uz-Cyrl-UZ"/>
        </w:rPr>
        <w:t>{{ t_joy }}</w:t>
      </w:r>
    </w:p>
    <w:p w14:paraId="0C43EA57" w14:textId="77777777" w:rsidR="004B0E88" w:rsidRDefault="004B0E88" w:rsidP="004B0E88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8"/>
          <w:szCs w:val="28"/>
          <w:lang w:val="uz-Cyrl-UZ"/>
        </w:rPr>
      </w:pPr>
    </w:p>
    <w:p w14:paraId="2481B963" w14:textId="77777777" w:rsidR="006720CA" w:rsidRPr="00F823C9" w:rsidRDefault="00F7156C" w:rsidP="004B0E88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8"/>
          <w:szCs w:val="28"/>
          <w:lang w:val="uz-Cyrl-UZ"/>
        </w:rPr>
      </w:pPr>
      <w:r w:rsidRPr="00F823C9">
        <w:rPr>
          <w:b/>
          <w:bCs/>
          <w:sz w:val="28"/>
          <w:szCs w:val="28"/>
          <w:lang w:val="uz-Cyrl-UZ"/>
        </w:rPr>
        <w:t>Millati</w:t>
      </w:r>
      <w:r w:rsidR="006720CA" w:rsidRPr="00F823C9">
        <w:rPr>
          <w:b/>
          <w:bCs/>
          <w:sz w:val="28"/>
          <w:szCs w:val="28"/>
          <w:lang w:val="uz-Cyrl-UZ"/>
        </w:rPr>
        <w:t>:</w:t>
      </w:r>
      <w:r w:rsidR="006720CA" w:rsidRPr="00F823C9">
        <w:rPr>
          <w:sz w:val="28"/>
          <w:szCs w:val="28"/>
          <w:lang w:val="uz-Cyrl-UZ"/>
        </w:rPr>
        <w:tab/>
      </w:r>
      <w:r w:rsidRPr="00F823C9">
        <w:rPr>
          <w:b/>
          <w:bCs/>
          <w:sz w:val="28"/>
          <w:szCs w:val="28"/>
          <w:lang w:val="uz-Cyrl-UZ"/>
        </w:rPr>
        <w:t>Partiyaviyligi</w:t>
      </w:r>
      <w:r w:rsidR="006720CA" w:rsidRPr="00F823C9">
        <w:rPr>
          <w:b/>
          <w:bCs/>
          <w:sz w:val="28"/>
          <w:szCs w:val="28"/>
          <w:lang w:val="uz-Cyrl-UZ"/>
        </w:rPr>
        <w:t>:</w:t>
      </w:r>
    </w:p>
    <w:p w14:paraId="1FB1E422" w14:textId="77777777" w:rsidR="006720CA" w:rsidRPr="00F823C9" w:rsidRDefault="004B0E88" w:rsidP="006720CA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8"/>
          <w:szCs w:val="28"/>
          <w:lang w:val="uz-Cyrl-UZ"/>
        </w:rPr>
      </w:pPr>
      <w:r w:rsidRPr="004B0E88">
        <w:rPr>
          <w:sz w:val="28"/>
          <w:szCs w:val="28"/>
          <w:lang w:val="uz-Cyrl-UZ"/>
        </w:rPr>
        <w:t>{{ millati }}</w:t>
      </w:r>
      <w:r w:rsidR="006720CA" w:rsidRPr="00F823C9">
        <w:rPr>
          <w:sz w:val="28"/>
          <w:szCs w:val="28"/>
          <w:lang w:val="uz-Cyrl-UZ"/>
        </w:rPr>
        <w:tab/>
      </w:r>
      <w:r w:rsidR="00F7156C" w:rsidRPr="00F823C9">
        <w:rPr>
          <w:sz w:val="28"/>
          <w:szCs w:val="28"/>
          <w:lang w:val="uz-Cyrl-UZ"/>
        </w:rPr>
        <w:t>yo‘q</w:t>
      </w:r>
    </w:p>
    <w:p w14:paraId="0689A5AD" w14:textId="77777777" w:rsidR="00AB6A37" w:rsidRPr="00F823C9" w:rsidRDefault="00F7156C" w:rsidP="00AB6A37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8"/>
          <w:szCs w:val="28"/>
          <w:lang w:val="uz-Cyrl-UZ"/>
        </w:rPr>
      </w:pPr>
      <w:r w:rsidRPr="00F823C9">
        <w:rPr>
          <w:b/>
          <w:bCs/>
          <w:sz w:val="28"/>
          <w:szCs w:val="28"/>
          <w:lang w:val="uz-Cyrl-UZ"/>
        </w:rPr>
        <w:t>Ma’lumoti</w:t>
      </w:r>
      <w:r w:rsidR="006720CA" w:rsidRPr="00F823C9">
        <w:rPr>
          <w:b/>
          <w:bCs/>
          <w:sz w:val="28"/>
          <w:szCs w:val="28"/>
          <w:lang w:val="uz-Cyrl-UZ"/>
        </w:rPr>
        <w:t>:</w:t>
      </w:r>
      <w:r w:rsidR="006720CA" w:rsidRPr="00F823C9">
        <w:rPr>
          <w:sz w:val="28"/>
          <w:szCs w:val="28"/>
          <w:lang w:val="uz-Cyrl-UZ"/>
        </w:rPr>
        <w:tab/>
      </w:r>
      <w:r w:rsidR="00AB6A37" w:rsidRPr="00F823C9">
        <w:rPr>
          <w:b/>
          <w:bCs/>
          <w:sz w:val="28"/>
          <w:szCs w:val="28"/>
          <w:lang w:val="uz-Cyrl-UZ"/>
        </w:rPr>
        <w:t>Ta’lim muassasasi:</w:t>
      </w:r>
    </w:p>
    <w:p w14:paraId="69A58F99" w14:textId="77777777" w:rsidR="006720CA" w:rsidRPr="00890AAC" w:rsidRDefault="004B0E88" w:rsidP="00FD15A8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8"/>
          <w:szCs w:val="28"/>
          <w:lang w:val="uz-Cyrl-UZ"/>
        </w:rPr>
      </w:pPr>
      <w:r w:rsidRPr="004B0E88">
        <w:rPr>
          <w:sz w:val="28"/>
          <w:szCs w:val="28"/>
          <w:lang w:val="uz-Cyrl-UZ"/>
        </w:rPr>
        <w:t xml:space="preserve">{{ malumoti }} </w:t>
      </w:r>
      <w:r w:rsidR="00890AAC" w:rsidRPr="00890AAC">
        <w:rPr>
          <w:sz w:val="28"/>
          <w:szCs w:val="28"/>
          <w:lang w:val="uz-Cyrl-UZ"/>
        </w:rPr>
        <w:t xml:space="preserve">               </w:t>
      </w:r>
      <w:r w:rsidR="00AB6A37" w:rsidRPr="00F823C9">
        <w:rPr>
          <w:sz w:val="28"/>
          <w:szCs w:val="28"/>
          <w:lang w:val="uz-Cyrl-UZ"/>
        </w:rPr>
        <w:t xml:space="preserve">                     </w:t>
      </w:r>
      <w:r w:rsidR="00FD15A8" w:rsidRPr="00FD15A8">
        <w:rPr>
          <w:sz w:val="28"/>
          <w:szCs w:val="28"/>
          <w:lang w:val="uz-Cyrl-UZ"/>
        </w:rPr>
        <w:t>{{ oquv_joyi }}</w:t>
      </w:r>
    </w:p>
    <w:p w14:paraId="0F82D1CD" w14:textId="77777777" w:rsidR="006720CA" w:rsidRPr="00F823C9" w:rsidRDefault="006720CA" w:rsidP="006720CA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8"/>
          <w:szCs w:val="28"/>
          <w:lang w:val="uz-Cyrl-UZ"/>
        </w:rPr>
      </w:pPr>
    </w:p>
    <w:p w14:paraId="28B76A8F" w14:textId="77777777" w:rsidR="00AB6A37" w:rsidRPr="00FD15A8" w:rsidRDefault="00F7156C" w:rsidP="00AB6A37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8"/>
          <w:szCs w:val="28"/>
          <w:lang w:val="uz-Cyrl-UZ"/>
        </w:rPr>
      </w:pPr>
      <w:r w:rsidRPr="00F823C9">
        <w:rPr>
          <w:b/>
          <w:bCs/>
          <w:sz w:val="28"/>
          <w:szCs w:val="28"/>
          <w:lang w:val="uz-Cyrl-UZ"/>
        </w:rPr>
        <w:t>Ma’lumoti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bo‘yicha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mutaxassisligi</w:t>
      </w:r>
      <w:r w:rsidR="006720CA" w:rsidRPr="00F823C9">
        <w:rPr>
          <w:b/>
          <w:bCs/>
          <w:sz w:val="28"/>
          <w:szCs w:val="28"/>
          <w:lang w:val="uz-Cyrl-UZ"/>
        </w:rPr>
        <w:t>:</w:t>
      </w:r>
      <w:r w:rsidR="006720CA" w:rsidRPr="00F823C9">
        <w:rPr>
          <w:b/>
          <w:bCs/>
          <w:sz w:val="28"/>
          <w:szCs w:val="28"/>
          <w:lang w:val="uz-Cyrl-UZ"/>
        </w:rPr>
        <w:tab/>
      </w:r>
      <w:r w:rsidR="00FD15A8" w:rsidRPr="00FD15A8">
        <w:rPr>
          <w:sz w:val="28"/>
          <w:szCs w:val="28"/>
          <w:lang w:val="uz-Cyrl-UZ"/>
        </w:rPr>
        <w:t>{{ mutaxassislik }}</w:t>
      </w:r>
    </w:p>
    <w:p w14:paraId="1F7FB58F" w14:textId="77777777" w:rsidR="006720CA" w:rsidRPr="00F823C9" w:rsidRDefault="006720CA" w:rsidP="006720CA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8"/>
          <w:szCs w:val="28"/>
          <w:lang w:val="uz-Cyrl-UZ"/>
        </w:rPr>
      </w:pPr>
    </w:p>
    <w:p w14:paraId="0164FEFA" w14:textId="77777777" w:rsidR="006720CA" w:rsidRPr="00F823C9" w:rsidRDefault="00F7156C" w:rsidP="006720CA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8"/>
          <w:szCs w:val="28"/>
          <w:lang w:val="uz-Cyrl-UZ"/>
        </w:rPr>
      </w:pPr>
      <w:r w:rsidRPr="00F823C9">
        <w:rPr>
          <w:b/>
          <w:bCs/>
          <w:sz w:val="28"/>
          <w:szCs w:val="28"/>
          <w:lang w:val="uz-Cyrl-UZ"/>
        </w:rPr>
        <w:t>Ilmiy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darajasi</w:t>
      </w:r>
      <w:r w:rsidR="006720CA" w:rsidRPr="00F823C9">
        <w:rPr>
          <w:b/>
          <w:bCs/>
          <w:sz w:val="28"/>
          <w:szCs w:val="28"/>
          <w:lang w:val="uz-Cyrl-UZ"/>
        </w:rPr>
        <w:t>:</w:t>
      </w:r>
      <w:r w:rsidR="006720CA" w:rsidRPr="00F823C9">
        <w:rPr>
          <w:sz w:val="28"/>
          <w:szCs w:val="28"/>
          <w:lang w:val="uz-Cyrl-UZ"/>
        </w:rPr>
        <w:tab/>
      </w:r>
      <w:r w:rsidRPr="00F823C9">
        <w:rPr>
          <w:b/>
          <w:bCs/>
          <w:sz w:val="28"/>
          <w:szCs w:val="28"/>
          <w:lang w:val="uz-Cyrl-UZ"/>
        </w:rPr>
        <w:t>Ilmiy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unvoni</w:t>
      </w:r>
      <w:r w:rsidR="006720CA" w:rsidRPr="00F823C9">
        <w:rPr>
          <w:b/>
          <w:bCs/>
          <w:sz w:val="28"/>
          <w:szCs w:val="28"/>
          <w:lang w:val="uz-Cyrl-UZ"/>
        </w:rPr>
        <w:t>:</w:t>
      </w:r>
    </w:p>
    <w:p w14:paraId="1A967000" w14:textId="77777777" w:rsidR="006720CA" w:rsidRDefault="00FD15A8" w:rsidP="006720CA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8"/>
          <w:szCs w:val="28"/>
          <w:lang w:val="uz-Cyrl-UZ"/>
        </w:rPr>
      </w:pPr>
      <w:r w:rsidRPr="00FD15A8">
        <w:rPr>
          <w:sz w:val="28"/>
          <w:szCs w:val="28"/>
          <w:lang w:val="uz-Cyrl-UZ"/>
        </w:rPr>
        <w:t>{{ ilmiy_daraja }}</w:t>
      </w:r>
      <w:r w:rsidR="006720CA" w:rsidRPr="00F823C9">
        <w:rPr>
          <w:sz w:val="28"/>
          <w:szCs w:val="28"/>
          <w:lang w:val="uz-Cyrl-UZ"/>
        </w:rPr>
        <w:tab/>
      </w:r>
      <w:r w:rsidRPr="00FD15A8">
        <w:rPr>
          <w:sz w:val="28"/>
          <w:szCs w:val="28"/>
          <w:lang w:val="uz-Cyrl-UZ"/>
        </w:rPr>
        <w:t>{{ ilmiy_unvon }}</w:t>
      </w:r>
    </w:p>
    <w:p w14:paraId="185365CD" w14:textId="77777777" w:rsidR="00FD15A8" w:rsidRPr="00F823C9" w:rsidRDefault="00FD15A8" w:rsidP="006720CA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8"/>
          <w:szCs w:val="28"/>
          <w:lang w:val="uz-Cyrl-UZ"/>
        </w:rPr>
      </w:pPr>
    </w:p>
    <w:p w14:paraId="5275387C" w14:textId="77777777" w:rsidR="006720CA" w:rsidRPr="00F823C9" w:rsidRDefault="00F7156C" w:rsidP="006720CA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sz w:val="28"/>
          <w:szCs w:val="28"/>
          <w:lang w:val="uz-Cyrl-UZ"/>
        </w:rPr>
      </w:pPr>
      <w:r w:rsidRPr="00F823C9">
        <w:rPr>
          <w:b/>
          <w:bCs/>
          <w:sz w:val="28"/>
          <w:szCs w:val="28"/>
          <w:lang w:val="uz-Cyrl-UZ"/>
        </w:rPr>
        <w:t>Qaysi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chet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tillarini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biladi</w:t>
      </w:r>
      <w:r w:rsidR="006720CA" w:rsidRPr="00F823C9">
        <w:rPr>
          <w:b/>
          <w:bCs/>
          <w:sz w:val="28"/>
          <w:szCs w:val="28"/>
          <w:lang w:val="uz-Cyrl-UZ"/>
        </w:rPr>
        <w:t>:</w:t>
      </w:r>
      <w:r w:rsidR="006720CA" w:rsidRPr="00F823C9">
        <w:rPr>
          <w:b/>
          <w:bCs/>
          <w:sz w:val="28"/>
          <w:szCs w:val="28"/>
          <w:lang w:val="en-US"/>
        </w:rPr>
        <w:tab/>
      </w:r>
    </w:p>
    <w:p w14:paraId="7604C86B" w14:textId="77777777" w:rsidR="00FD15A8" w:rsidRDefault="00FD15A8" w:rsidP="006720CA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8"/>
          <w:szCs w:val="28"/>
          <w:lang w:val="en-US"/>
        </w:rPr>
      </w:pPr>
      <w:r w:rsidRPr="00FD15A8">
        <w:rPr>
          <w:sz w:val="28"/>
          <w:szCs w:val="28"/>
          <w:lang w:val="en-US"/>
        </w:rPr>
        <w:t>{{ chet_tillari }}</w:t>
      </w:r>
    </w:p>
    <w:p w14:paraId="3089B173" w14:textId="77777777" w:rsidR="006720CA" w:rsidRPr="00F823C9" w:rsidRDefault="003D22C1" w:rsidP="006720CA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sz w:val="28"/>
          <w:szCs w:val="28"/>
          <w:lang w:val="uz-Cyrl-UZ"/>
        </w:rPr>
      </w:pPr>
      <w:r w:rsidRPr="00F823C9">
        <w:rPr>
          <w:sz w:val="28"/>
          <w:szCs w:val="28"/>
          <w:lang w:val="en-US"/>
        </w:rPr>
        <w:tab/>
      </w:r>
      <w:r w:rsidR="006720CA" w:rsidRPr="00F823C9">
        <w:rPr>
          <w:sz w:val="28"/>
          <w:szCs w:val="28"/>
          <w:lang w:val="uz-Cyrl-UZ"/>
        </w:rPr>
        <w:tab/>
      </w:r>
    </w:p>
    <w:p w14:paraId="2D6956EE" w14:textId="77777777" w:rsidR="006720CA" w:rsidRPr="00F823C9" w:rsidRDefault="00F7156C" w:rsidP="006720CA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sz w:val="28"/>
          <w:szCs w:val="28"/>
          <w:lang w:val="uz-Cyrl-UZ"/>
        </w:rPr>
      </w:pPr>
      <w:r w:rsidRPr="00F823C9">
        <w:rPr>
          <w:b/>
          <w:bCs/>
          <w:sz w:val="28"/>
          <w:szCs w:val="28"/>
          <w:lang w:val="uz-Cyrl-UZ"/>
        </w:rPr>
        <w:t>Davlat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mukofotlari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bilan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taqdirlanganmi</w:t>
      </w:r>
      <w:r w:rsidR="006720CA" w:rsidRPr="00F823C9">
        <w:rPr>
          <w:b/>
          <w:bCs/>
          <w:sz w:val="28"/>
          <w:szCs w:val="28"/>
          <w:lang w:val="uz-Cyrl-UZ"/>
        </w:rPr>
        <w:t xml:space="preserve"> (</w:t>
      </w:r>
      <w:r w:rsidRPr="00F823C9">
        <w:rPr>
          <w:b/>
          <w:bCs/>
          <w:sz w:val="28"/>
          <w:szCs w:val="28"/>
          <w:lang w:val="uz-Cyrl-UZ"/>
        </w:rPr>
        <w:t>qanaqa</w:t>
      </w:r>
      <w:r w:rsidR="006720CA" w:rsidRPr="00F823C9">
        <w:rPr>
          <w:b/>
          <w:bCs/>
          <w:sz w:val="28"/>
          <w:szCs w:val="28"/>
          <w:lang w:val="uz-Cyrl-UZ"/>
        </w:rPr>
        <w:t>):</w:t>
      </w:r>
      <w:r w:rsidR="006720CA" w:rsidRPr="00F823C9">
        <w:rPr>
          <w:b/>
          <w:bCs/>
          <w:sz w:val="28"/>
          <w:szCs w:val="28"/>
          <w:lang w:val="uz-Cyrl-UZ"/>
        </w:rPr>
        <w:tab/>
      </w:r>
      <w:r w:rsidR="006720CA" w:rsidRPr="00F823C9">
        <w:rPr>
          <w:b/>
          <w:bCs/>
          <w:sz w:val="28"/>
          <w:szCs w:val="28"/>
          <w:lang w:val="uz-Cyrl-UZ"/>
        </w:rPr>
        <w:tab/>
      </w:r>
    </w:p>
    <w:p w14:paraId="3D38AD3F" w14:textId="77777777" w:rsidR="00FD15A8" w:rsidRDefault="00FD15A8" w:rsidP="006720CA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noProof/>
          <w:sz w:val="28"/>
          <w:szCs w:val="28"/>
          <w:lang w:val="uz-Cyrl-UZ"/>
        </w:rPr>
      </w:pPr>
      <w:r w:rsidRPr="00FD15A8">
        <w:rPr>
          <w:noProof/>
          <w:sz w:val="28"/>
          <w:szCs w:val="28"/>
          <w:lang w:val="uz-Cyrl-UZ"/>
        </w:rPr>
        <w:t>{{ mukofotlar }}</w:t>
      </w:r>
    </w:p>
    <w:p w14:paraId="425B19FC" w14:textId="77777777" w:rsidR="006720CA" w:rsidRPr="00F823C9" w:rsidRDefault="00F7156C" w:rsidP="006720CA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sz w:val="28"/>
          <w:szCs w:val="28"/>
          <w:lang w:val="uz-Cyrl-UZ"/>
        </w:rPr>
      </w:pPr>
      <w:r w:rsidRPr="00F823C9">
        <w:rPr>
          <w:b/>
          <w:bCs/>
          <w:sz w:val="28"/>
          <w:szCs w:val="28"/>
          <w:lang w:val="uz-Cyrl-UZ"/>
        </w:rPr>
        <w:t>Xalq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deputatlari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respublika</w:t>
      </w:r>
      <w:r w:rsidR="006720CA" w:rsidRPr="00F823C9">
        <w:rPr>
          <w:b/>
          <w:bCs/>
          <w:sz w:val="28"/>
          <w:szCs w:val="28"/>
          <w:lang w:val="uz-Cyrl-UZ"/>
        </w:rPr>
        <w:t xml:space="preserve">, </w:t>
      </w:r>
      <w:r w:rsidRPr="00F823C9">
        <w:rPr>
          <w:b/>
          <w:bCs/>
          <w:sz w:val="28"/>
          <w:szCs w:val="28"/>
          <w:lang w:val="uz-Cyrl-UZ"/>
        </w:rPr>
        <w:t>viloyat</w:t>
      </w:r>
      <w:r w:rsidR="006720CA" w:rsidRPr="00F823C9">
        <w:rPr>
          <w:b/>
          <w:bCs/>
          <w:sz w:val="28"/>
          <w:szCs w:val="28"/>
          <w:lang w:val="uz-Cyrl-UZ"/>
        </w:rPr>
        <w:t xml:space="preserve">, </w:t>
      </w:r>
      <w:r w:rsidRPr="00F823C9">
        <w:rPr>
          <w:b/>
          <w:bCs/>
          <w:sz w:val="28"/>
          <w:szCs w:val="28"/>
          <w:lang w:val="uz-Cyrl-UZ"/>
        </w:rPr>
        <w:t>shahar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va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tuman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Kengashi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deputatimi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yoki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boshqa</w:t>
      </w:r>
    </w:p>
    <w:p w14:paraId="3C00B90E" w14:textId="77777777" w:rsidR="006720CA" w:rsidRPr="00F823C9" w:rsidRDefault="00F7156C" w:rsidP="006720CA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8"/>
          <w:szCs w:val="28"/>
          <w:lang w:val="uz-Cyrl-UZ"/>
        </w:rPr>
      </w:pPr>
      <w:r w:rsidRPr="00F823C9">
        <w:rPr>
          <w:b/>
          <w:bCs/>
          <w:sz w:val="28"/>
          <w:szCs w:val="28"/>
          <w:lang w:val="uz-Cyrl-UZ"/>
        </w:rPr>
        <w:t>saylanadigan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organlarning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a’zosimi</w:t>
      </w:r>
      <w:r w:rsidR="006720CA" w:rsidRPr="00F823C9">
        <w:rPr>
          <w:b/>
          <w:bCs/>
          <w:sz w:val="28"/>
          <w:szCs w:val="28"/>
          <w:lang w:val="uz-Cyrl-UZ"/>
        </w:rPr>
        <w:t xml:space="preserve"> (</w:t>
      </w:r>
      <w:r w:rsidRPr="00F823C9">
        <w:rPr>
          <w:b/>
          <w:bCs/>
          <w:sz w:val="28"/>
          <w:szCs w:val="28"/>
          <w:lang w:val="uz-Cyrl-UZ"/>
        </w:rPr>
        <w:t>to‘liq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ko‘rsatilishi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lozim</w:t>
      </w:r>
      <w:r w:rsidR="006720CA" w:rsidRPr="00F823C9">
        <w:rPr>
          <w:b/>
          <w:bCs/>
          <w:sz w:val="28"/>
          <w:szCs w:val="28"/>
          <w:lang w:val="uz-Cyrl-UZ"/>
        </w:rPr>
        <w:t>):</w:t>
      </w:r>
      <w:r w:rsidR="006720CA" w:rsidRPr="00F823C9">
        <w:rPr>
          <w:sz w:val="28"/>
          <w:szCs w:val="28"/>
          <w:lang w:val="uz-Cyrl-UZ"/>
        </w:rPr>
        <w:tab/>
      </w:r>
      <w:r w:rsidR="006720CA" w:rsidRPr="00F823C9">
        <w:rPr>
          <w:sz w:val="28"/>
          <w:szCs w:val="28"/>
          <w:lang w:val="uz-Cyrl-UZ"/>
        </w:rPr>
        <w:tab/>
      </w:r>
    </w:p>
    <w:p w14:paraId="02C82621" w14:textId="77777777" w:rsidR="006F0B18" w:rsidRPr="00F823C9" w:rsidRDefault="00FD15A8" w:rsidP="006720CA">
      <w:pPr>
        <w:widowControl w:val="0"/>
        <w:autoSpaceDE w:val="0"/>
        <w:autoSpaceDN w:val="0"/>
        <w:adjustRightInd w:val="0"/>
        <w:rPr>
          <w:sz w:val="28"/>
          <w:szCs w:val="28"/>
          <w:lang w:val="uz-Cyrl-UZ"/>
        </w:rPr>
      </w:pPr>
      <w:r w:rsidRPr="00FD15A8">
        <w:rPr>
          <w:sz w:val="28"/>
          <w:szCs w:val="28"/>
          <w:lang w:val="uz-Cyrl-UZ"/>
        </w:rPr>
        <w:t>{{ deputat }}</w:t>
      </w:r>
    </w:p>
    <w:p w14:paraId="536B83DF" w14:textId="77777777" w:rsidR="006F0B18" w:rsidRPr="00F823C9" w:rsidRDefault="006F0B18" w:rsidP="006720CA">
      <w:pPr>
        <w:widowControl w:val="0"/>
        <w:autoSpaceDE w:val="0"/>
        <w:autoSpaceDN w:val="0"/>
        <w:adjustRightInd w:val="0"/>
        <w:rPr>
          <w:sz w:val="28"/>
          <w:szCs w:val="28"/>
          <w:lang w:val="uz-Cyrl-UZ"/>
        </w:rPr>
      </w:pPr>
    </w:p>
    <w:p w14:paraId="5EAEF195" w14:textId="77777777" w:rsidR="006720CA" w:rsidRDefault="00F7156C" w:rsidP="006720CA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uz-Cyrl-UZ"/>
        </w:rPr>
      </w:pPr>
      <w:r w:rsidRPr="00F823C9">
        <w:rPr>
          <w:b/>
          <w:bCs/>
          <w:sz w:val="28"/>
          <w:szCs w:val="28"/>
          <w:lang w:val="uz-Cyrl-UZ"/>
        </w:rPr>
        <w:t>MEHNAT</w:t>
      </w:r>
      <w:r w:rsidR="006720CA" w:rsidRPr="00F823C9">
        <w:rPr>
          <w:b/>
          <w:bCs/>
          <w:sz w:val="28"/>
          <w:szCs w:val="28"/>
          <w:lang w:val="uz-Cyrl-UZ"/>
        </w:rPr>
        <w:t xml:space="preserve"> </w:t>
      </w:r>
      <w:r w:rsidRPr="00F823C9">
        <w:rPr>
          <w:b/>
          <w:bCs/>
          <w:sz w:val="28"/>
          <w:szCs w:val="28"/>
          <w:lang w:val="uz-Cyrl-UZ"/>
        </w:rPr>
        <w:t>FAOLIYATI</w:t>
      </w:r>
    </w:p>
    <w:p w14:paraId="7876BD5D" w14:textId="77777777" w:rsidR="00913AAB" w:rsidRPr="00F823C9" w:rsidRDefault="00913AAB" w:rsidP="006720CA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uz-Cyrl-UZ"/>
        </w:rPr>
      </w:pPr>
    </w:p>
    <w:p w14:paraId="7E4B89A0" w14:textId="77777777" w:rsidR="00A4640A" w:rsidRDefault="00A4640A" w:rsidP="0005537D">
      <w:pPr>
        <w:rPr>
          <w:lang w:val="uz-Cyrl-U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3"/>
        <w:gridCol w:w="2411"/>
        <w:gridCol w:w="2450"/>
        <w:gridCol w:w="2950"/>
      </w:tblGrid>
      <w:tr w:rsidR="00FE5BD4" w:rsidRPr="003153C1" w14:paraId="1D52CE5A" w14:textId="77777777" w:rsidTr="003153C1">
        <w:tc>
          <w:tcPr>
            <w:tcW w:w="2605" w:type="dxa"/>
            <w:shd w:val="clear" w:color="auto" w:fill="auto"/>
          </w:tcPr>
          <w:p w14:paraId="32EBAE3F" w14:textId="77777777" w:rsidR="00FE5BD4" w:rsidRPr="003153C1" w:rsidRDefault="00FE5BD4" w:rsidP="0005537D">
            <w:pPr>
              <w:rPr>
                <w:lang w:val="en-US"/>
              </w:rPr>
            </w:pPr>
            <w:r w:rsidRPr="003153C1">
              <w:rPr>
                <w:lang w:val="en-US"/>
              </w:rPr>
              <w:t>Ish joyi</w:t>
            </w:r>
          </w:p>
        </w:tc>
        <w:tc>
          <w:tcPr>
            <w:tcW w:w="2605" w:type="dxa"/>
            <w:shd w:val="clear" w:color="auto" w:fill="auto"/>
          </w:tcPr>
          <w:p w14:paraId="168868C0" w14:textId="77777777" w:rsidR="00FE5BD4" w:rsidRPr="003153C1" w:rsidRDefault="00FE5BD4" w:rsidP="0005537D">
            <w:pPr>
              <w:rPr>
                <w:lang w:val="en-US"/>
              </w:rPr>
            </w:pPr>
            <w:r w:rsidRPr="003153C1">
              <w:rPr>
                <w:lang w:val="en-US"/>
              </w:rPr>
              <w:t>Lavozimi kasbi</w:t>
            </w:r>
          </w:p>
        </w:tc>
        <w:tc>
          <w:tcPr>
            <w:tcW w:w="2605" w:type="dxa"/>
            <w:shd w:val="clear" w:color="auto" w:fill="auto"/>
          </w:tcPr>
          <w:p w14:paraId="0A275AA1" w14:textId="77777777" w:rsidR="00FE5BD4" w:rsidRPr="003153C1" w:rsidRDefault="00FE5BD4" w:rsidP="0005537D">
            <w:pPr>
              <w:rPr>
                <w:lang w:val="en-US"/>
              </w:rPr>
            </w:pPr>
            <w:r w:rsidRPr="003153C1">
              <w:rPr>
                <w:lang w:val="en-US"/>
              </w:rPr>
              <w:t>Ishga kiran yili</w:t>
            </w:r>
          </w:p>
        </w:tc>
        <w:tc>
          <w:tcPr>
            <w:tcW w:w="2605" w:type="dxa"/>
            <w:shd w:val="clear" w:color="auto" w:fill="auto"/>
          </w:tcPr>
          <w:p w14:paraId="22CC93E7" w14:textId="77777777" w:rsidR="00FE5BD4" w:rsidRPr="003153C1" w:rsidRDefault="00FE5BD4" w:rsidP="0005537D">
            <w:pPr>
              <w:rPr>
                <w:lang w:val="en-US"/>
              </w:rPr>
            </w:pPr>
            <w:r w:rsidRPr="003153C1">
              <w:rPr>
                <w:lang w:val="en-US"/>
              </w:rPr>
              <w:t>Ishdan bo’shagan yili</w:t>
            </w:r>
          </w:p>
        </w:tc>
      </w:tr>
      <w:tr w:rsidR="00FE5BD4" w:rsidRPr="00DC50F4" w14:paraId="190B6A19" w14:textId="77777777" w:rsidTr="003153C1">
        <w:tc>
          <w:tcPr>
            <w:tcW w:w="2605" w:type="dxa"/>
            <w:shd w:val="clear" w:color="auto" w:fill="auto"/>
          </w:tcPr>
          <w:p w14:paraId="0CC30679" w14:textId="2B5457C7" w:rsidR="00FE5BD4" w:rsidRPr="00DC50F4" w:rsidRDefault="00DC50F4" w:rsidP="0005537D">
            <w:pPr>
              <w:rPr>
                <w:lang w:val="en-US"/>
              </w:rPr>
            </w:pPr>
            <w:r w:rsidRPr="00DC50F4">
              <w:rPr>
                <w:lang w:val="en-US"/>
              </w:rPr>
              <w:t>{%tr for m in mehnat %}</w:t>
            </w:r>
          </w:p>
        </w:tc>
        <w:tc>
          <w:tcPr>
            <w:tcW w:w="2605" w:type="dxa"/>
            <w:shd w:val="clear" w:color="auto" w:fill="auto"/>
          </w:tcPr>
          <w:p w14:paraId="30DC1724" w14:textId="33230A02" w:rsidR="00FE5BD4" w:rsidRPr="00B10F0A" w:rsidRDefault="00DC50F4" w:rsidP="0005537D">
            <w:pPr>
              <w:rPr>
                <w:lang w:val="uz-Cyrl-UZ"/>
              </w:rPr>
            </w:pPr>
            <w:r>
              <w:t/>
            </w:r>
          </w:p>
        </w:tc>
        <w:tc>
          <w:tcPr>
            <w:tcW w:w="2605" w:type="dxa"/>
            <w:shd w:val="clear" w:color="auto" w:fill="auto"/>
          </w:tcPr>
          <w:p w14:paraId="067088FD" w14:textId="46FE0AC1" w:rsidR="00FE5BD4" w:rsidRPr="00B10F0A" w:rsidRDefault="00DC50F4" w:rsidP="0005537D">
            <w:pPr>
              <w:rPr>
                <w:lang w:val="uz-Cyrl-UZ"/>
              </w:rPr>
            </w:pPr>
            <w:r>
              <w:t/>
            </w:r>
          </w:p>
        </w:tc>
        <w:tc>
          <w:tcPr>
            <w:tcW w:w="2605" w:type="dxa"/>
            <w:shd w:val="clear" w:color="auto" w:fill="auto"/>
          </w:tcPr>
          <w:p w14:paraId="2643FB46" w14:textId="5753D1A4" w:rsidR="00FE5BD4" w:rsidRPr="00B10F0A" w:rsidRDefault="00DC50F4" w:rsidP="0005537D">
            <w:pPr>
              <w:rPr>
                <w:lang w:val="uz-Cyrl-UZ"/>
              </w:rPr>
            </w:pPr>
            <w:r>
              <w:t/>
            </w:r>
          </w:p>
        </w:tc>
      </w:tr>
      <w:tr w:rsidR="00FE5BD4" w:rsidRPr="00DC50F4" w14:paraId="190B6A19" w14:textId="77777777" w:rsidTr="003153C1">
        <w:tc>
          <w:tcPr>
            <w:tcW w:w="2605" w:type="dxa"/>
            <w:shd w:val="clear" w:color="auto" w:fill="auto"/>
          </w:tcPr>
          <w:p w14:paraId="0CC30679" w14:textId="2B5457C7" w:rsidR="00FE5BD4" w:rsidRPr="00DC50F4" w:rsidRDefault="00DC50F4" w:rsidP="0005537D">
            <w:pPr>
              <w:rPr>
                <w:lang w:val="en-US"/>
              </w:rPr>
            </w:pPr>
            <w:r w:rsidRPr="00DC50F4">
              <w:rPr>
                <w:lang w:val="en-US"/>
              </w:rPr>
              <w:t>{{ m.joyi }}</w:t>
            </w:r>
          </w:p>
        </w:tc>
        <w:tc>
          <w:tcPr>
            <w:tcW w:w="2605" w:type="dxa"/>
            <w:shd w:val="clear" w:color="auto" w:fill="auto"/>
          </w:tcPr>
          <w:p w14:paraId="30DC1724" w14:textId="33230A02" w:rsidR="00FE5BD4" w:rsidRPr="00B10F0A" w:rsidRDefault="00DC50F4" w:rsidP="0005537D">
            <w:pPr>
              <w:rPr>
                <w:lang w:val="uz-Cyrl-UZ"/>
              </w:rPr>
            </w:pPr>
            <w:r>
              <w:t>{{ m.lavozimi }}</w:t>
            </w:r>
          </w:p>
        </w:tc>
        <w:tc>
          <w:tcPr>
            <w:tcW w:w="2605" w:type="dxa"/>
            <w:shd w:val="clear" w:color="auto" w:fill="auto"/>
          </w:tcPr>
          <w:p w14:paraId="067088FD" w14:textId="46FE0AC1" w:rsidR="00FE5BD4" w:rsidRPr="00B10F0A" w:rsidRDefault="00DC50F4" w:rsidP="0005537D">
            <w:pPr>
              <w:rPr>
                <w:lang w:val="uz-Cyrl-UZ"/>
              </w:rPr>
            </w:pPr>
            <w:r>
              <w:t>{{ m.kirgan_yili }}</w:t>
            </w:r>
          </w:p>
        </w:tc>
        <w:tc>
          <w:tcPr>
            <w:tcW w:w="2605" w:type="dxa"/>
            <w:shd w:val="clear" w:color="auto" w:fill="auto"/>
          </w:tcPr>
          <w:p w14:paraId="2643FB46" w14:textId="5753D1A4" w:rsidR="00FE5BD4" w:rsidRPr="00B10F0A" w:rsidRDefault="00DC50F4" w:rsidP="0005537D">
            <w:pPr>
              <w:rPr>
                <w:lang w:val="uz-Cyrl-UZ"/>
              </w:rPr>
            </w:pPr>
            <w:r>
              <w:t>{{ m.bosha_yili }}</w:t>
            </w:r>
          </w:p>
        </w:tc>
      </w:tr>
      <w:tr w:rsidR="00FE5BD4" w:rsidRPr="00DC50F4" w14:paraId="190B6A19" w14:textId="77777777" w:rsidTr="003153C1">
        <w:tc>
          <w:tcPr>
            <w:tcW w:w="2605" w:type="dxa"/>
            <w:shd w:val="clear" w:color="auto" w:fill="auto"/>
          </w:tcPr>
          <w:p w14:paraId="0CC30679" w14:textId="2B5457C7" w:rsidR="00FE5BD4" w:rsidRPr="00DC50F4" w:rsidRDefault="00DC50F4" w:rsidP="0005537D">
            <w:pPr>
              <w:rPr>
                <w:lang w:val="en-US"/>
              </w:rPr>
            </w:pPr>
            <w:r w:rsidRPr="00DC50F4">
              <w:rPr>
                <w:lang w:val="en-US"/>
              </w:rPr>
              <w:t>{%tr endfor %}</w:t>
            </w:r>
          </w:p>
        </w:tc>
        <w:tc>
          <w:tcPr>
            <w:tcW w:w="2605" w:type="dxa"/>
            <w:shd w:val="clear" w:color="auto" w:fill="auto"/>
          </w:tcPr>
          <w:p w14:paraId="30DC1724" w14:textId="33230A02" w:rsidR="00FE5BD4" w:rsidRPr="00B10F0A" w:rsidRDefault="00DC50F4" w:rsidP="0005537D">
            <w:pPr>
              <w:rPr>
                <w:lang w:val="uz-Cyrl-UZ"/>
              </w:rPr>
            </w:pPr>
            <w:r>
              <w:t/>
            </w:r>
          </w:p>
        </w:tc>
        <w:tc>
          <w:tcPr>
            <w:tcW w:w="2605" w:type="dxa"/>
            <w:shd w:val="clear" w:color="auto" w:fill="auto"/>
          </w:tcPr>
          <w:p w14:paraId="067088FD" w14:textId="46FE0AC1" w:rsidR="00FE5BD4" w:rsidRPr="00B10F0A" w:rsidRDefault="00DC50F4" w:rsidP="0005537D">
            <w:pPr>
              <w:rPr>
                <w:lang w:val="uz-Cyrl-UZ"/>
              </w:rPr>
            </w:pPr>
            <w:r>
              <w:t/>
            </w:r>
          </w:p>
        </w:tc>
        <w:tc>
          <w:tcPr>
            <w:tcW w:w="2605" w:type="dxa"/>
            <w:shd w:val="clear" w:color="auto" w:fill="auto"/>
          </w:tcPr>
          <w:p w14:paraId="2643FB46" w14:textId="5753D1A4" w:rsidR="00FE5BD4" w:rsidRPr="00B10F0A" w:rsidRDefault="00DC50F4" w:rsidP="0005537D">
            <w:pPr>
              <w:rPr>
                <w:lang w:val="uz-Cyrl-UZ"/>
              </w:rPr>
            </w:pPr>
            <w:r>
              <w:t/>
            </w:r>
          </w:p>
        </w:tc>
      </w:tr>
    </w:tbl>
    <w:p w14:paraId="65F2075D" w14:textId="77777777" w:rsidR="00A4640A" w:rsidRDefault="00A4640A" w:rsidP="0005537D">
      <w:pPr>
        <w:rPr>
          <w:lang w:val="uz-Cyrl-UZ"/>
        </w:rPr>
      </w:pPr>
    </w:p>
    <w:p w14:paraId="1111632A" w14:textId="77777777" w:rsidR="00A4640A" w:rsidRDefault="00A4640A" w:rsidP="0005537D">
      <w:pPr>
        <w:rPr>
          <w:lang w:val="uz-Cyrl-UZ"/>
        </w:rPr>
      </w:pPr>
    </w:p>
    <w:p w14:paraId="6315F6B5" w14:textId="77777777" w:rsidR="00A4640A" w:rsidRDefault="00A4640A" w:rsidP="0005537D">
      <w:pPr>
        <w:rPr>
          <w:lang w:val="uz-Cyrl-UZ"/>
        </w:rPr>
      </w:pPr>
    </w:p>
    <w:p w14:paraId="5CA65D49" w14:textId="77777777" w:rsidR="00A4640A" w:rsidRDefault="00A4640A" w:rsidP="0005537D">
      <w:pPr>
        <w:rPr>
          <w:lang w:val="uz-Cyrl-UZ"/>
        </w:rPr>
      </w:pPr>
    </w:p>
    <w:p w14:paraId="7555AA0F" w14:textId="77777777" w:rsidR="00A4640A" w:rsidRDefault="00A4640A" w:rsidP="0005537D">
      <w:pPr>
        <w:rPr>
          <w:lang w:val="uz-Cyrl-UZ"/>
        </w:rPr>
      </w:pPr>
    </w:p>
    <w:p w14:paraId="7269FAE8" w14:textId="77777777" w:rsidR="00A4640A" w:rsidRDefault="00A4640A" w:rsidP="0005537D">
      <w:pPr>
        <w:rPr>
          <w:lang w:val="uz-Cyrl-UZ"/>
        </w:rPr>
      </w:pPr>
    </w:p>
    <w:p w14:paraId="66CB810D" w14:textId="77777777" w:rsidR="00A4640A" w:rsidRDefault="00A4640A" w:rsidP="0005537D">
      <w:pPr>
        <w:rPr>
          <w:lang w:val="uz-Cyrl-UZ"/>
        </w:rPr>
      </w:pPr>
    </w:p>
    <w:p w14:paraId="2822C9C8" w14:textId="77777777" w:rsidR="00A4640A" w:rsidRDefault="00A4640A" w:rsidP="0005537D">
      <w:pPr>
        <w:rPr>
          <w:lang w:val="uz-Cyrl-UZ"/>
        </w:rPr>
      </w:pPr>
    </w:p>
    <w:p w14:paraId="59A3D35F" w14:textId="77777777" w:rsidR="00A4640A" w:rsidRDefault="00A4640A" w:rsidP="0005537D">
      <w:pPr>
        <w:rPr>
          <w:lang w:val="uz-Cyrl-UZ"/>
        </w:rPr>
      </w:pPr>
    </w:p>
    <w:p w14:paraId="7CF0DBEB" w14:textId="77777777" w:rsidR="00A4640A" w:rsidRDefault="00A4640A" w:rsidP="0005537D">
      <w:pPr>
        <w:rPr>
          <w:lang w:val="uz-Cyrl-UZ"/>
        </w:rPr>
      </w:pPr>
    </w:p>
    <w:p w14:paraId="3F31C29A" w14:textId="77777777" w:rsidR="00A4640A" w:rsidRDefault="00A4640A" w:rsidP="0005537D">
      <w:pPr>
        <w:rPr>
          <w:lang w:val="uz-Cyrl-UZ"/>
        </w:rPr>
      </w:pPr>
    </w:p>
    <w:p w14:paraId="73036E13" w14:textId="2A38ED35" w:rsidR="004737A7" w:rsidRPr="00DC50F4" w:rsidRDefault="00451ECE" w:rsidP="004737A7">
      <w:pPr>
        <w:widowControl w:val="0"/>
        <w:tabs>
          <w:tab w:val="left" w:pos="3466"/>
        </w:tabs>
        <w:autoSpaceDE w:val="0"/>
        <w:autoSpaceDN w:val="0"/>
        <w:adjustRightInd w:val="0"/>
        <w:jc w:val="center"/>
        <w:rPr>
          <w:sz w:val="22"/>
          <w:szCs w:val="22"/>
          <w:lang w:val="uz-Cyrl-UZ"/>
        </w:rPr>
        <w:pageBreakBefore/>
      </w:pPr>
      <w:r>
        <w:rPr>
          <w:b/>
          <w:noProof/>
          <w:lang w:val="uz-Cyrl-UZ"/>
        </w:rPr>
      </w:r>
      <w:r w:rsidR="00F823C9" w:rsidRPr="00F823C9">
        <w:rPr>
          <w:b/>
          <w:noProof/>
          <w:lang w:val="uz-Cyrl-UZ"/>
        </w:rPr>
        <w:t xml:space="preserve">          </w:t>
      </w:r>
      <w:r w:rsidR="00D75036" w:rsidRPr="00DC50F4">
        <w:rPr>
          <w:b/>
          <w:bCs/>
          <w:sz w:val="28"/>
          <w:szCs w:val="28"/>
          <w:lang w:val="uz-Cyrl-UZ"/>
        </w:rPr>
        <w:t>{{ fish }} ning</w:t>
      </w:r>
    </w:p>
    <w:p w14:paraId="65A2D0D3" w14:textId="77777777" w:rsidR="006720CA" w:rsidRPr="00F823C9" w:rsidRDefault="00F823C9" w:rsidP="00A4640A">
      <w:pPr>
        <w:widowControl w:val="0"/>
        <w:tabs>
          <w:tab w:val="center" w:pos="4762"/>
          <w:tab w:val="left" w:pos="7938"/>
          <w:tab w:val="left" w:pos="10204"/>
        </w:tabs>
        <w:autoSpaceDE w:val="0"/>
        <w:autoSpaceDN w:val="0"/>
        <w:adjustRightInd w:val="0"/>
        <w:ind w:right="-428"/>
        <w:jc w:val="center"/>
        <w:rPr>
          <w:b/>
          <w:sz w:val="28"/>
          <w:szCs w:val="28"/>
          <w:lang w:val="uz-Cyrl-UZ"/>
        </w:rPr>
      </w:pPr>
      <w:r w:rsidRPr="00F823C9">
        <w:rPr>
          <w:b/>
          <w:sz w:val="28"/>
          <w:szCs w:val="28"/>
          <w:lang w:val="uz-Cyrl-UZ"/>
        </w:rPr>
        <w:t>YAQIN QARINDOSHLARI HAQIDA</w:t>
      </w:r>
    </w:p>
    <w:p w14:paraId="32322DA8" w14:textId="77777777" w:rsidR="00A4640A" w:rsidRPr="00A4640A" w:rsidRDefault="00A4640A" w:rsidP="00A4640A">
      <w:pPr>
        <w:widowControl w:val="0"/>
        <w:tabs>
          <w:tab w:val="center" w:pos="4762"/>
          <w:tab w:val="left" w:pos="7938"/>
          <w:tab w:val="left" w:pos="10204"/>
        </w:tabs>
        <w:autoSpaceDE w:val="0"/>
        <w:autoSpaceDN w:val="0"/>
        <w:adjustRightInd w:val="0"/>
        <w:ind w:right="-428"/>
        <w:jc w:val="center"/>
        <w:rPr>
          <w:b/>
          <w:lang w:val="uz-Cyrl-UZ"/>
        </w:rPr>
      </w:pPr>
    </w:p>
    <w:p w14:paraId="4A0E5B4D" w14:textId="77777777" w:rsidR="006720CA" w:rsidRPr="00BA284A" w:rsidRDefault="00F7156C" w:rsidP="00FF7D33">
      <w:pPr>
        <w:ind w:left="851"/>
        <w:jc w:val="center"/>
        <w:rPr>
          <w:b/>
          <w:bCs/>
          <w:szCs w:val="28"/>
          <w:lang w:val="uz-Cyrl-UZ"/>
        </w:rPr>
      </w:pPr>
      <w:r>
        <w:rPr>
          <w:b/>
          <w:bCs/>
          <w:szCs w:val="28"/>
          <w:lang w:val="uz-Cyrl-UZ"/>
        </w:rPr>
        <w:t>MA’LUMOT</w:t>
      </w:r>
    </w:p>
    <w:p w14:paraId="23D16793" w14:textId="77777777" w:rsidR="006720CA" w:rsidRPr="004B310C" w:rsidRDefault="006720CA" w:rsidP="006720CA">
      <w:pPr>
        <w:jc w:val="center"/>
        <w:rPr>
          <w:b/>
          <w:bCs/>
          <w:sz w:val="10"/>
          <w:szCs w:val="22"/>
          <w:lang w:val="uz-Cyrl-UZ"/>
        </w:rPr>
      </w:pPr>
    </w:p>
    <w:tbl>
      <w:tblPr>
        <w:tblW w:w="1025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2159"/>
        <w:gridCol w:w="2160"/>
        <w:gridCol w:w="2340"/>
        <w:gridCol w:w="2340"/>
      </w:tblGrid>
      <w:tr w:rsidR="006720CA" w:rsidRPr="00271CAD" w14:paraId="2077A765" w14:textId="77777777" w:rsidTr="0032338B">
        <w:tc>
          <w:tcPr>
            <w:tcW w:w="1260" w:type="dxa"/>
            <w:vAlign w:val="center"/>
          </w:tcPr>
          <w:p w14:paraId="337F3AA2" w14:textId="77777777" w:rsidR="006720CA" w:rsidRPr="00271CAD" w:rsidRDefault="00F7156C" w:rsidP="004962D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Qarindosh</w:t>
            </w:r>
            <w:r w:rsidR="006720CA" w:rsidRPr="00271CAD">
              <w:rPr>
                <w:b/>
                <w:sz w:val="22"/>
                <w:szCs w:val="22"/>
                <w:lang w:val="uz-Cyrl-UZ"/>
              </w:rPr>
              <w:t>-</w:t>
            </w:r>
            <w:r>
              <w:rPr>
                <w:b/>
                <w:sz w:val="22"/>
                <w:szCs w:val="22"/>
                <w:lang w:val="uz-Cyrl-UZ"/>
              </w:rPr>
              <w:t>ligi</w:t>
            </w:r>
          </w:p>
        </w:tc>
        <w:tc>
          <w:tcPr>
            <w:tcW w:w="2159" w:type="dxa"/>
            <w:vAlign w:val="center"/>
          </w:tcPr>
          <w:p w14:paraId="32F93697" w14:textId="77777777" w:rsidR="006720CA" w:rsidRPr="00271CAD" w:rsidRDefault="00F7156C" w:rsidP="004962DF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Familiyasi</w:t>
            </w:r>
            <w:r w:rsidR="006720CA" w:rsidRPr="00271CAD">
              <w:rPr>
                <w:b/>
                <w:sz w:val="22"/>
                <w:szCs w:val="22"/>
                <w:lang w:val="uz-Cyrl-UZ"/>
              </w:rPr>
              <w:t xml:space="preserve">, </w:t>
            </w:r>
            <w:r>
              <w:rPr>
                <w:b/>
                <w:sz w:val="22"/>
                <w:szCs w:val="22"/>
                <w:lang w:val="uz-Cyrl-UZ"/>
              </w:rPr>
              <w:t>ismi</w:t>
            </w:r>
            <w:r w:rsidR="006720CA" w:rsidRPr="00271CAD">
              <w:rPr>
                <w:b/>
                <w:sz w:val="22"/>
                <w:szCs w:val="22"/>
                <w:lang w:val="uz-Cyrl-UZ"/>
              </w:rPr>
              <w:t xml:space="preserve"> </w:t>
            </w:r>
            <w:r w:rsidR="006720CA" w:rsidRPr="00271CAD">
              <w:rPr>
                <w:b/>
                <w:sz w:val="22"/>
                <w:szCs w:val="22"/>
                <w:lang w:val="uz-Cyrl-UZ"/>
              </w:rPr>
              <w:br/>
            </w:r>
            <w:r>
              <w:rPr>
                <w:b/>
                <w:sz w:val="22"/>
                <w:szCs w:val="22"/>
                <w:lang w:val="uz-Cyrl-UZ"/>
              </w:rPr>
              <w:t>va</w:t>
            </w:r>
            <w:r w:rsidR="006720CA" w:rsidRPr="00271CAD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otasining</w:t>
            </w:r>
            <w:r w:rsidR="006720CA" w:rsidRPr="00271CAD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ismi</w:t>
            </w:r>
          </w:p>
        </w:tc>
        <w:tc>
          <w:tcPr>
            <w:tcW w:w="2160" w:type="dxa"/>
            <w:vAlign w:val="center"/>
          </w:tcPr>
          <w:p w14:paraId="1DAFFB40" w14:textId="77777777" w:rsidR="006720CA" w:rsidRPr="00271CAD" w:rsidRDefault="00F7156C" w:rsidP="004962DF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Tug‘ilgan</w:t>
            </w:r>
            <w:r w:rsidR="006720CA" w:rsidRPr="00271CAD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yili</w:t>
            </w:r>
            <w:r w:rsidR="006720CA" w:rsidRPr="00271CAD">
              <w:rPr>
                <w:b/>
                <w:sz w:val="22"/>
                <w:szCs w:val="22"/>
                <w:lang w:val="uz-Cyrl-UZ"/>
              </w:rPr>
              <w:t xml:space="preserve"> </w:t>
            </w:r>
            <w:r w:rsidR="006720CA" w:rsidRPr="00271CAD">
              <w:rPr>
                <w:b/>
                <w:sz w:val="22"/>
                <w:szCs w:val="22"/>
                <w:lang w:val="uz-Cyrl-UZ"/>
              </w:rPr>
              <w:br/>
            </w:r>
            <w:r>
              <w:rPr>
                <w:b/>
                <w:sz w:val="22"/>
                <w:szCs w:val="22"/>
                <w:lang w:val="uz-Cyrl-UZ"/>
              </w:rPr>
              <w:t>va</w:t>
            </w:r>
            <w:r w:rsidR="006720CA" w:rsidRPr="00271CAD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joyi</w:t>
            </w:r>
          </w:p>
        </w:tc>
        <w:tc>
          <w:tcPr>
            <w:tcW w:w="2340" w:type="dxa"/>
            <w:vAlign w:val="center"/>
          </w:tcPr>
          <w:p w14:paraId="0346892A" w14:textId="77777777" w:rsidR="006720CA" w:rsidRPr="00271CAD" w:rsidRDefault="00F7156C" w:rsidP="004962DF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Ish</w:t>
            </w:r>
            <w:r w:rsidR="006720CA" w:rsidRPr="00271CAD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joyi</w:t>
            </w:r>
            <w:r w:rsidR="006720CA" w:rsidRPr="00271CAD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va</w:t>
            </w:r>
            <w:r w:rsidR="006720CA" w:rsidRPr="00271CAD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lavozimi</w:t>
            </w:r>
          </w:p>
        </w:tc>
        <w:tc>
          <w:tcPr>
            <w:tcW w:w="2340" w:type="dxa"/>
            <w:vAlign w:val="center"/>
          </w:tcPr>
          <w:p w14:paraId="4408CB9A" w14:textId="77777777" w:rsidR="006720CA" w:rsidRPr="00271CAD" w:rsidRDefault="00F7156C" w:rsidP="004962DF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Turar</w:t>
            </w:r>
            <w:r w:rsidR="006720CA" w:rsidRPr="00271CAD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joyi</w:t>
            </w:r>
          </w:p>
        </w:tc>
      </w:tr>
      <w:tr w:rsidR="0032338B" w:rsidRPr="00271CAD" w14:paraId="391F6908" w14:textId="77777777" w:rsidTr="0032338B">
        <w:tc>
          <w:tcPr>
            <w:tcW w:w="1260" w:type="dxa"/>
            <w:vAlign w:val="center"/>
          </w:tcPr>
          <w:p w14:paraId="295D8D02" w14:textId="66899F0A" w:rsidR="0032338B" w:rsidRPr="00DC50F4" w:rsidRDefault="00DC50F4" w:rsidP="0032338B">
            <w:pPr>
              <w:ind w:left="-108" w:right="-108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DC50F4">
              <w:rPr>
                <w:lang w:val="en-US"/>
              </w:rPr>
              <w:t>{%tr for q in qarindoshlar %}</w:t>
            </w:r>
          </w:p>
        </w:tc>
        <w:tc>
          <w:tcPr>
            <w:tcW w:w="2159" w:type="dxa"/>
            <w:vAlign w:val="center"/>
          </w:tcPr>
          <w:p w14:paraId="04F74BDD" w14:textId="455FCED8" w:rsidR="0032338B" w:rsidRPr="005003D2" w:rsidRDefault="00DC50F4" w:rsidP="0032338B">
            <w:pPr>
              <w:jc w:val="center"/>
              <w:rPr>
                <w:sz w:val="22"/>
                <w:szCs w:val="22"/>
                <w:lang w:val="en-US"/>
              </w:rPr>
            </w:pPr>
            <w:r>
              <w:t/>
            </w:r>
          </w:p>
        </w:tc>
        <w:tc>
          <w:tcPr>
            <w:tcW w:w="2160" w:type="dxa"/>
            <w:vAlign w:val="center"/>
          </w:tcPr>
          <w:p w14:paraId="1E26115D" w14:textId="08BD989F" w:rsidR="0032338B" w:rsidRPr="00A4640A" w:rsidRDefault="00DC50F4" w:rsidP="003233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t/>
            </w:r>
          </w:p>
        </w:tc>
        <w:tc>
          <w:tcPr>
            <w:tcW w:w="2340" w:type="dxa"/>
            <w:vAlign w:val="center"/>
          </w:tcPr>
          <w:p w14:paraId="3574D97A" w14:textId="12187B31" w:rsidR="0032338B" w:rsidRPr="005003D2" w:rsidRDefault="00DC50F4" w:rsidP="0032338B">
            <w:pPr>
              <w:jc w:val="center"/>
              <w:rPr>
                <w:sz w:val="22"/>
                <w:szCs w:val="22"/>
                <w:lang w:val="en-US"/>
              </w:rPr>
            </w:pPr>
            <w:r>
              <w:t/>
            </w:r>
          </w:p>
        </w:tc>
        <w:tc>
          <w:tcPr>
            <w:tcW w:w="2340" w:type="dxa"/>
            <w:vAlign w:val="center"/>
          </w:tcPr>
          <w:p w14:paraId="5EC7FC1A" w14:textId="53E2028A" w:rsidR="0032338B" w:rsidRPr="005003D2" w:rsidRDefault="00DC50F4" w:rsidP="009319B0">
            <w:pPr>
              <w:jc w:val="center"/>
              <w:rPr>
                <w:sz w:val="22"/>
                <w:szCs w:val="22"/>
                <w:lang w:val="en-US"/>
              </w:rPr>
            </w:pPr>
            <w:r>
              <w:t/>
            </w:r>
          </w:p>
        </w:tc>
      </w:tr>
      <w:tr w:rsidR="0032338B" w:rsidRPr="00271CAD" w14:paraId="391F6908" w14:textId="77777777" w:rsidTr="0032338B">
        <w:tc>
          <w:tcPr>
            <w:tcW w:w="1260" w:type="dxa"/>
            <w:vAlign w:val="center"/>
          </w:tcPr>
          <w:p w14:paraId="295D8D02" w14:textId="66899F0A" w:rsidR="0032338B" w:rsidRPr="00DC50F4" w:rsidRDefault="00DC50F4" w:rsidP="0032338B">
            <w:pPr>
              <w:ind w:left="-108" w:right="-108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DC50F4">
              <w:rPr>
                <w:lang w:val="en-US"/>
              </w:rPr>
              <w:t>{{ q.qarindoshlik }}</w:t>
            </w:r>
          </w:p>
        </w:tc>
        <w:tc>
          <w:tcPr>
            <w:tcW w:w="2159" w:type="dxa"/>
            <w:vAlign w:val="center"/>
          </w:tcPr>
          <w:p w14:paraId="04F74BDD" w14:textId="455FCED8" w:rsidR="0032338B" w:rsidRPr="005003D2" w:rsidRDefault="00DC50F4" w:rsidP="0032338B">
            <w:pPr>
              <w:jc w:val="center"/>
              <w:rPr>
                <w:sz w:val="22"/>
                <w:szCs w:val="22"/>
                <w:lang w:val="en-US"/>
              </w:rPr>
            </w:pPr>
            <w:r>
              <w:t>{{ q.fio }}</w:t>
            </w:r>
          </w:p>
        </w:tc>
        <w:tc>
          <w:tcPr>
            <w:tcW w:w="2160" w:type="dxa"/>
            <w:vAlign w:val="center"/>
          </w:tcPr>
          <w:p w14:paraId="1E26115D" w14:textId="08BD989F" w:rsidR="0032338B" w:rsidRPr="00A4640A" w:rsidRDefault="00DC50F4" w:rsidP="003233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t>{{ q.yil_joy }}</w:t>
            </w:r>
          </w:p>
        </w:tc>
        <w:tc>
          <w:tcPr>
            <w:tcW w:w="2340" w:type="dxa"/>
            <w:vAlign w:val="center"/>
          </w:tcPr>
          <w:p w14:paraId="3574D97A" w14:textId="12187B31" w:rsidR="0032338B" w:rsidRPr="005003D2" w:rsidRDefault="00DC50F4" w:rsidP="0032338B">
            <w:pPr>
              <w:jc w:val="center"/>
              <w:rPr>
                <w:sz w:val="22"/>
                <w:szCs w:val="22"/>
                <w:lang w:val="en-US"/>
              </w:rPr>
            </w:pPr>
            <w:r>
              <w:t>{{ q.ish }}</w:t>
            </w:r>
          </w:p>
        </w:tc>
        <w:tc>
          <w:tcPr>
            <w:tcW w:w="2340" w:type="dxa"/>
            <w:vAlign w:val="center"/>
          </w:tcPr>
          <w:p w14:paraId="5EC7FC1A" w14:textId="53E2028A" w:rsidR="0032338B" w:rsidRPr="005003D2" w:rsidRDefault="00DC50F4" w:rsidP="009319B0">
            <w:pPr>
              <w:jc w:val="center"/>
              <w:rPr>
                <w:sz w:val="22"/>
                <w:szCs w:val="22"/>
                <w:lang w:val="en-US"/>
              </w:rPr>
            </w:pPr>
            <w:r>
              <w:t>{{ q.turar }}</w:t>
            </w:r>
          </w:p>
        </w:tc>
      </w:tr>
      <w:tr w:rsidR="0032338B" w:rsidRPr="00271CAD" w14:paraId="391F6908" w14:textId="77777777" w:rsidTr="0032338B">
        <w:tc>
          <w:tcPr>
            <w:tcW w:w="1260" w:type="dxa"/>
            <w:vAlign w:val="center"/>
          </w:tcPr>
          <w:p w14:paraId="295D8D02" w14:textId="66899F0A" w:rsidR="0032338B" w:rsidRPr="00DC50F4" w:rsidRDefault="00DC50F4" w:rsidP="0032338B">
            <w:pPr>
              <w:ind w:left="-108" w:right="-108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DC50F4">
              <w:rPr>
                <w:lang w:val="en-US"/>
              </w:rPr>
              <w:t>{%tr endfor %}</w:t>
            </w:r>
          </w:p>
        </w:tc>
        <w:tc>
          <w:tcPr>
            <w:tcW w:w="2159" w:type="dxa"/>
            <w:vAlign w:val="center"/>
          </w:tcPr>
          <w:p w14:paraId="04F74BDD" w14:textId="455FCED8" w:rsidR="0032338B" w:rsidRPr="005003D2" w:rsidRDefault="00DC50F4" w:rsidP="0032338B">
            <w:pPr>
              <w:jc w:val="center"/>
              <w:rPr>
                <w:sz w:val="22"/>
                <w:szCs w:val="22"/>
                <w:lang w:val="en-US"/>
              </w:rPr>
            </w:pPr>
            <w:r>
              <w:t/>
            </w:r>
          </w:p>
        </w:tc>
        <w:tc>
          <w:tcPr>
            <w:tcW w:w="2160" w:type="dxa"/>
            <w:vAlign w:val="center"/>
          </w:tcPr>
          <w:p w14:paraId="1E26115D" w14:textId="08BD989F" w:rsidR="0032338B" w:rsidRPr="00A4640A" w:rsidRDefault="00DC50F4" w:rsidP="003233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t/>
            </w:r>
          </w:p>
        </w:tc>
        <w:tc>
          <w:tcPr>
            <w:tcW w:w="2340" w:type="dxa"/>
            <w:vAlign w:val="center"/>
          </w:tcPr>
          <w:p w14:paraId="3574D97A" w14:textId="12187B31" w:rsidR="0032338B" w:rsidRPr="005003D2" w:rsidRDefault="00DC50F4" w:rsidP="0032338B">
            <w:pPr>
              <w:jc w:val="center"/>
              <w:rPr>
                <w:sz w:val="22"/>
                <w:szCs w:val="22"/>
                <w:lang w:val="en-US"/>
              </w:rPr>
            </w:pPr>
            <w:r>
              <w:t/>
            </w:r>
          </w:p>
        </w:tc>
        <w:tc>
          <w:tcPr>
            <w:tcW w:w="2340" w:type="dxa"/>
            <w:vAlign w:val="center"/>
          </w:tcPr>
          <w:p w14:paraId="5EC7FC1A" w14:textId="53E2028A" w:rsidR="0032338B" w:rsidRPr="005003D2" w:rsidRDefault="00DC50F4" w:rsidP="009319B0">
            <w:pPr>
              <w:jc w:val="center"/>
              <w:rPr>
                <w:sz w:val="22"/>
                <w:szCs w:val="22"/>
                <w:lang w:val="en-US"/>
              </w:rPr>
            </w:pPr>
            <w:r>
              <w:t/>
            </w:r>
          </w:p>
        </w:tc>
      </w:tr>
    </w:tbl>
    <w:p w14:paraId="050D2DDA" w14:textId="77777777" w:rsidR="006720CA" w:rsidRDefault="006720CA" w:rsidP="006720CA">
      <w:pPr>
        <w:rPr>
          <w:sz w:val="6"/>
          <w:szCs w:val="22"/>
          <w:lang w:val="uz-Cyrl-UZ"/>
        </w:rPr>
      </w:pPr>
    </w:p>
    <w:p w14:paraId="65A4C4C8" w14:textId="77777777" w:rsidR="00FE5BD4" w:rsidRDefault="00FE5BD4" w:rsidP="006720CA">
      <w:pPr>
        <w:rPr>
          <w:sz w:val="6"/>
          <w:szCs w:val="22"/>
          <w:lang w:val="uz-Cyrl-UZ"/>
        </w:rPr>
      </w:pPr>
    </w:p>
    <w:p w14:paraId="7D1E1C85" w14:textId="77777777" w:rsidR="006720CA" w:rsidRDefault="006720CA" w:rsidP="006720CA">
      <w:pPr>
        <w:rPr>
          <w:sz w:val="6"/>
          <w:szCs w:val="22"/>
          <w:lang w:val="uz-Cyrl-UZ"/>
        </w:rPr>
      </w:pPr>
    </w:p>
    <w:p w14:paraId="073921CA" w14:textId="77777777" w:rsidR="006720CA" w:rsidRDefault="006720CA" w:rsidP="006720CA">
      <w:pPr>
        <w:rPr>
          <w:sz w:val="6"/>
          <w:szCs w:val="22"/>
          <w:lang w:val="uz-Cyrl-UZ"/>
        </w:rPr>
      </w:pPr>
    </w:p>
    <w:p w14:paraId="35D20572" w14:textId="77777777" w:rsidR="006720CA" w:rsidRDefault="006720CA" w:rsidP="006720CA">
      <w:pPr>
        <w:rPr>
          <w:sz w:val="6"/>
          <w:szCs w:val="22"/>
          <w:lang w:val="uz-Cyrl-UZ"/>
        </w:rPr>
      </w:pPr>
    </w:p>
    <w:p w14:paraId="5527AFB1" w14:textId="77777777" w:rsidR="006720CA" w:rsidRDefault="006720CA" w:rsidP="006720CA">
      <w:pPr>
        <w:rPr>
          <w:sz w:val="6"/>
          <w:szCs w:val="22"/>
          <w:lang w:val="uz-Cyrl-UZ"/>
        </w:rPr>
      </w:pPr>
    </w:p>
    <w:p w14:paraId="6E8C0BDD" w14:textId="77777777" w:rsidR="00F648A8" w:rsidRDefault="00F648A8" w:rsidP="006720CA">
      <w:pPr>
        <w:rPr>
          <w:sz w:val="6"/>
          <w:szCs w:val="22"/>
          <w:lang w:val="uz-Cyrl-UZ"/>
        </w:rPr>
      </w:pPr>
    </w:p>
    <w:p w14:paraId="0DB01313" w14:textId="77777777" w:rsidR="00F648A8" w:rsidRPr="00F648A8" w:rsidRDefault="00F648A8" w:rsidP="006720CA">
      <w:pPr>
        <w:rPr>
          <w:b/>
          <w:bCs/>
          <w:sz w:val="4"/>
          <w:szCs w:val="20"/>
          <w:lang w:val="uz-Cyrl-UZ"/>
        </w:rPr>
      </w:pPr>
    </w:p>
    <w:p w14:paraId="36D8880F" w14:textId="77777777" w:rsidR="00F648A8" w:rsidRPr="00F648A8" w:rsidRDefault="00F648A8" w:rsidP="006720CA">
      <w:pPr>
        <w:rPr>
          <w:b/>
          <w:bCs/>
          <w:sz w:val="4"/>
          <w:szCs w:val="20"/>
          <w:lang w:val="uz-Cyrl-UZ"/>
        </w:rPr>
      </w:pPr>
    </w:p>
    <w:p w14:paraId="2BE87E38" w14:textId="77777777" w:rsidR="003153C1" w:rsidRDefault="003153C1" w:rsidP="00890AAC">
      <w:pPr>
        <w:ind w:left="1410"/>
        <w:rPr>
          <w:b/>
          <w:bCs/>
          <w:sz w:val="28"/>
          <w:szCs w:val="28"/>
          <w:lang w:val="uz-Cyrl-UZ"/>
        </w:rPr>
      </w:pPr>
    </w:p>
    <w:p w14:paraId="113EEADC" w14:textId="77777777" w:rsidR="00F648A8" w:rsidRDefault="00F648A8" w:rsidP="00890AAC">
      <w:pPr>
        <w:ind w:left="1410"/>
        <w:rPr>
          <w:b/>
          <w:bCs/>
          <w:sz w:val="28"/>
          <w:szCs w:val="28"/>
          <w:lang w:val="uz-Cyrl-UZ"/>
        </w:rPr>
      </w:pPr>
      <w:r w:rsidRPr="00F648A8">
        <w:rPr>
          <w:b/>
          <w:bCs/>
          <w:sz w:val="28"/>
          <w:szCs w:val="28"/>
          <w:lang w:val="uz-Cyrl-UZ"/>
        </w:rPr>
        <w:t xml:space="preserve">Yuqorida ko’rsatilganlardan tashqari qarindoshlarim yo’q, barcha  </w:t>
      </w:r>
      <w:r w:rsidR="00890AAC" w:rsidRPr="00890AAC">
        <w:rPr>
          <w:b/>
          <w:bCs/>
          <w:sz w:val="28"/>
          <w:szCs w:val="28"/>
          <w:lang w:val="uz-Cyrl-UZ"/>
        </w:rPr>
        <w:t xml:space="preserve"> </w:t>
      </w:r>
      <w:r w:rsidRPr="00F648A8">
        <w:rPr>
          <w:b/>
          <w:bCs/>
          <w:sz w:val="28"/>
          <w:szCs w:val="28"/>
          <w:lang w:val="uz-Cyrl-UZ"/>
        </w:rPr>
        <w:t>ma’lumotlar to’g’riligini tasdiqlayman.</w:t>
      </w:r>
    </w:p>
    <w:p w14:paraId="35C4BC76" w14:textId="77777777" w:rsidR="003153C1" w:rsidRPr="00F648A8" w:rsidRDefault="003153C1" w:rsidP="00890AAC">
      <w:pPr>
        <w:ind w:left="1410"/>
        <w:rPr>
          <w:b/>
          <w:bCs/>
          <w:sz w:val="28"/>
          <w:szCs w:val="28"/>
          <w:lang w:val="uz-Cyrl-UZ"/>
        </w:rPr>
      </w:pPr>
    </w:p>
    <w:p w14:paraId="577EB9BB" w14:textId="77777777" w:rsidR="006720CA" w:rsidRDefault="006720CA" w:rsidP="0005537D">
      <w:pPr>
        <w:rPr>
          <w:lang w:val="uz-Cyrl-UZ"/>
        </w:rPr>
      </w:pPr>
    </w:p>
    <w:p w14:paraId="33A823FC" w14:textId="77777777" w:rsidR="00F648A8" w:rsidRPr="00F648A8" w:rsidRDefault="00F648A8" w:rsidP="00F648A8">
      <w:pPr>
        <w:ind w:right="-286"/>
        <w:rPr>
          <w:lang w:val="en-US"/>
        </w:rPr>
      </w:pPr>
      <w:r>
        <w:rPr>
          <w:lang w:val="en-US"/>
        </w:rPr>
        <w:t xml:space="preserve">2026-yil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______________________________</w:t>
      </w:r>
      <w:r>
        <w:rPr>
          <w:lang w:val="en-US"/>
        </w:rPr>
        <w:tab/>
        <w:t xml:space="preserve">Shaxsiy imzo </w:t>
      </w:r>
      <w:r>
        <w:rPr>
          <w:lang w:val="en-US"/>
        </w:rPr>
        <w:tab/>
        <w:t>________________</w:t>
      </w:r>
    </w:p>
    <w:p w14:paraId="54794759" w14:textId="77777777" w:rsidR="006720CA" w:rsidRPr="00F648A8" w:rsidRDefault="006720CA" w:rsidP="0005537D">
      <w:pPr>
        <w:rPr>
          <w:lang w:val="uz-Cyrl-UZ"/>
        </w:rPr>
      </w:pPr>
    </w:p>
    <w:p w14:paraId="4BB30224" w14:textId="77777777" w:rsidR="006720CA" w:rsidRPr="00F648A8" w:rsidRDefault="006720CA" w:rsidP="0005537D">
      <w:pPr>
        <w:rPr>
          <w:lang w:val="uz-Cyrl-UZ"/>
        </w:rPr>
      </w:pPr>
    </w:p>
    <w:p w14:paraId="2D65ECA1" w14:textId="77777777" w:rsidR="006720CA" w:rsidRPr="00F648A8" w:rsidRDefault="006720CA" w:rsidP="0005537D">
      <w:pPr>
        <w:rPr>
          <w:lang w:val="uz-Cyrl-UZ"/>
        </w:rPr>
      </w:pPr>
    </w:p>
    <w:p w14:paraId="3A33B641" w14:textId="77777777" w:rsidR="006720CA" w:rsidRPr="00F648A8" w:rsidRDefault="006720CA" w:rsidP="0005537D">
      <w:pPr>
        <w:rPr>
          <w:lang w:val="uz-Cyrl-UZ"/>
        </w:rPr>
      </w:pPr>
    </w:p>
    <w:p w14:paraId="6CE3A650" w14:textId="77777777" w:rsidR="006720CA" w:rsidRPr="00F648A8" w:rsidRDefault="006720CA" w:rsidP="0005537D">
      <w:pPr>
        <w:rPr>
          <w:lang w:val="uz-Cyrl-UZ"/>
        </w:rPr>
      </w:pPr>
    </w:p>
    <w:sectPr w:rsidR="006720CA" w:rsidRPr="00F648A8" w:rsidSect="00A84E03">
      <w:pgSz w:w="11905" w:h="16837"/>
      <w:pgMar w:top="851" w:right="567" w:bottom="56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B5BD4"/>
    <w:multiLevelType w:val="multilevel"/>
    <w:tmpl w:val="8A7C354A"/>
    <w:lvl w:ilvl="0">
      <w:start w:val="27"/>
      <w:numFmt w:val="decimal"/>
      <w:lvlText w:val="%1"/>
      <w:lvlJc w:val="left"/>
      <w:pPr>
        <w:tabs>
          <w:tab w:val="num" w:pos="4320"/>
        </w:tabs>
        <w:ind w:left="4320" w:hanging="4320"/>
      </w:pPr>
      <w:rPr>
        <w:rFonts w:ascii="Times Uzb Roman" w:hAnsi="Times Uzb Roman" w:hint="default"/>
      </w:rPr>
    </w:lvl>
    <w:lvl w:ilvl="1">
      <w:start w:val="12"/>
      <w:numFmt w:val="decimal"/>
      <w:lvlText w:val="%1.%2"/>
      <w:lvlJc w:val="left"/>
      <w:pPr>
        <w:tabs>
          <w:tab w:val="num" w:pos="4320"/>
        </w:tabs>
        <w:ind w:left="4320" w:hanging="4320"/>
      </w:pPr>
      <w:rPr>
        <w:rFonts w:ascii="Times Uzb Roman" w:hAnsi="Times Uzb Roman" w:hint="default"/>
      </w:rPr>
    </w:lvl>
    <w:lvl w:ilvl="2">
      <w:start w:val="1970"/>
      <w:numFmt w:val="decimal"/>
      <w:lvlText w:val="%1.%2.%3"/>
      <w:lvlJc w:val="left"/>
      <w:pPr>
        <w:tabs>
          <w:tab w:val="num" w:pos="4320"/>
        </w:tabs>
        <w:ind w:left="4320" w:hanging="4320"/>
      </w:pPr>
      <w:rPr>
        <w:rFonts w:ascii="Times Uzb Roman" w:hAnsi="Times Uzb Roman" w:hint="default"/>
      </w:rPr>
    </w:lvl>
    <w:lvl w:ilvl="3">
      <w:start w:val="1"/>
      <w:numFmt w:val="decimal"/>
      <w:lvlText w:val="%1.%2.%3.%4"/>
      <w:lvlJc w:val="left"/>
      <w:pPr>
        <w:tabs>
          <w:tab w:val="num" w:pos="4320"/>
        </w:tabs>
        <w:ind w:left="4320" w:hanging="4320"/>
      </w:pPr>
      <w:rPr>
        <w:rFonts w:ascii="Times Uzb Roman" w:hAnsi="Times Uzb Roman"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4320"/>
      </w:pPr>
      <w:rPr>
        <w:rFonts w:ascii="Times Uzb Roman" w:hAnsi="Times Uzb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4320"/>
      </w:pPr>
      <w:rPr>
        <w:rFonts w:ascii="Times Uzb Roman" w:hAnsi="Times Uzb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4320"/>
      </w:pPr>
      <w:rPr>
        <w:rFonts w:ascii="Times Uzb Roman" w:hAnsi="Times Uzb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4320"/>
      </w:pPr>
      <w:rPr>
        <w:rFonts w:ascii="Times Uzb Roman" w:hAnsi="Times Uzb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4320"/>
      </w:pPr>
      <w:rPr>
        <w:rFonts w:ascii="Times Uzb Roman" w:hAnsi="Times Uzb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mirrorMargin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BA"/>
    <w:rsid w:val="00037550"/>
    <w:rsid w:val="00047F3F"/>
    <w:rsid w:val="0005537D"/>
    <w:rsid w:val="000636BA"/>
    <w:rsid w:val="00091824"/>
    <w:rsid w:val="00101910"/>
    <w:rsid w:val="00101D3F"/>
    <w:rsid w:val="0010603C"/>
    <w:rsid w:val="00115300"/>
    <w:rsid w:val="00171C77"/>
    <w:rsid w:val="00180A66"/>
    <w:rsid w:val="00182800"/>
    <w:rsid w:val="001A41F9"/>
    <w:rsid w:val="001B0C67"/>
    <w:rsid w:val="00211D58"/>
    <w:rsid w:val="0021414F"/>
    <w:rsid w:val="00271CAD"/>
    <w:rsid w:val="002B0AD4"/>
    <w:rsid w:val="002C08BA"/>
    <w:rsid w:val="002D76EF"/>
    <w:rsid w:val="002F4C20"/>
    <w:rsid w:val="003116A2"/>
    <w:rsid w:val="003153C1"/>
    <w:rsid w:val="0032338B"/>
    <w:rsid w:val="00346B4F"/>
    <w:rsid w:val="0035712E"/>
    <w:rsid w:val="00376107"/>
    <w:rsid w:val="0038561C"/>
    <w:rsid w:val="00395943"/>
    <w:rsid w:val="003A7FA2"/>
    <w:rsid w:val="003D21AB"/>
    <w:rsid w:val="003D22C1"/>
    <w:rsid w:val="003D7C18"/>
    <w:rsid w:val="003E0BBC"/>
    <w:rsid w:val="00416655"/>
    <w:rsid w:val="0042290D"/>
    <w:rsid w:val="00425ACD"/>
    <w:rsid w:val="00451ECE"/>
    <w:rsid w:val="00471F62"/>
    <w:rsid w:val="004737A7"/>
    <w:rsid w:val="004962DF"/>
    <w:rsid w:val="004B0E88"/>
    <w:rsid w:val="004D547C"/>
    <w:rsid w:val="004F2CC9"/>
    <w:rsid w:val="005003D2"/>
    <w:rsid w:val="00525F53"/>
    <w:rsid w:val="00546201"/>
    <w:rsid w:val="005911AD"/>
    <w:rsid w:val="005963D4"/>
    <w:rsid w:val="005E011B"/>
    <w:rsid w:val="00622461"/>
    <w:rsid w:val="0062295E"/>
    <w:rsid w:val="00630136"/>
    <w:rsid w:val="006602AB"/>
    <w:rsid w:val="00662771"/>
    <w:rsid w:val="006720CA"/>
    <w:rsid w:val="006A3D1C"/>
    <w:rsid w:val="006A4171"/>
    <w:rsid w:val="006C3C0A"/>
    <w:rsid w:val="006F0B18"/>
    <w:rsid w:val="006F63CE"/>
    <w:rsid w:val="00717E3E"/>
    <w:rsid w:val="007274C5"/>
    <w:rsid w:val="0074081C"/>
    <w:rsid w:val="007B7A50"/>
    <w:rsid w:val="007E40F4"/>
    <w:rsid w:val="007E4274"/>
    <w:rsid w:val="007E676B"/>
    <w:rsid w:val="007F40A6"/>
    <w:rsid w:val="007F6379"/>
    <w:rsid w:val="0081037A"/>
    <w:rsid w:val="00821843"/>
    <w:rsid w:val="00845807"/>
    <w:rsid w:val="00845D85"/>
    <w:rsid w:val="008559B2"/>
    <w:rsid w:val="0086502A"/>
    <w:rsid w:val="00890AAC"/>
    <w:rsid w:val="008A7DD8"/>
    <w:rsid w:val="008D5FE9"/>
    <w:rsid w:val="008E074E"/>
    <w:rsid w:val="00913AAB"/>
    <w:rsid w:val="00916E71"/>
    <w:rsid w:val="009319B0"/>
    <w:rsid w:val="009352C9"/>
    <w:rsid w:val="0093738F"/>
    <w:rsid w:val="00964238"/>
    <w:rsid w:val="00964595"/>
    <w:rsid w:val="00984987"/>
    <w:rsid w:val="009C26D2"/>
    <w:rsid w:val="00A13C83"/>
    <w:rsid w:val="00A264F8"/>
    <w:rsid w:val="00A4640A"/>
    <w:rsid w:val="00A52201"/>
    <w:rsid w:val="00A7495E"/>
    <w:rsid w:val="00A84E03"/>
    <w:rsid w:val="00AB344C"/>
    <w:rsid w:val="00AB6A37"/>
    <w:rsid w:val="00AF7376"/>
    <w:rsid w:val="00B10F0A"/>
    <w:rsid w:val="00B13D7F"/>
    <w:rsid w:val="00B3638F"/>
    <w:rsid w:val="00B4293E"/>
    <w:rsid w:val="00B717FB"/>
    <w:rsid w:val="00BA284A"/>
    <w:rsid w:val="00BA6F90"/>
    <w:rsid w:val="00BD113E"/>
    <w:rsid w:val="00C23DC1"/>
    <w:rsid w:val="00C36EDD"/>
    <w:rsid w:val="00C7491B"/>
    <w:rsid w:val="00CA4108"/>
    <w:rsid w:val="00CB53D7"/>
    <w:rsid w:val="00CB5EED"/>
    <w:rsid w:val="00CD59A8"/>
    <w:rsid w:val="00D21E1F"/>
    <w:rsid w:val="00D42724"/>
    <w:rsid w:val="00D75036"/>
    <w:rsid w:val="00DA1785"/>
    <w:rsid w:val="00DA72A9"/>
    <w:rsid w:val="00DB19F8"/>
    <w:rsid w:val="00DC50F4"/>
    <w:rsid w:val="00DF35DC"/>
    <w:rsid w:val="00E66FDC"/>
    <w:rsid w:val="00E75856"/>
    <w:rsid w:val="00E9568A"/>
    <w:rsid w:val="00EA358B"/>
    <w:rsid w:val="00EC4F7E"/>
    <w:rsid w:val="00F2761C"/>
    <w:rsid w:val="00F40C9C"/>
    <w:rsid w:val="00F47E6B"/>
    <w:rsid w:val="00F52CE5"/>
    <w:rsid w:val="00F648A8"/>
    <w:rsid w:val="00F70DC3"/>
    <w:rsid w:val="00F7156C"/>
    <w:rsid w:val="00F741E6"/>
    <w:rsid w:val="00F823C9"/>
    <w:rsid w:val="00FC4E34"/>
    <w:rsid w:val="00FD15A8"/>
    <w:rsid w:val="00FE5BD4"/>
    <w:rsid w:val="00FF21DD"/>
    <w:rsid w:val="00FF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C71DFB"/>
  <w15:chartTrackingRefBased/>
  <w15:docId w15:val="{E190893D-AA6A-4119-B6DB-7F8D5E1C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648A8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40"/>
    </w:rPr>
  </w:style>
  <w:style w:type="paragraph" w:styleId="2">
    <w:name w:val="heading 2"/>
    <w:basedOn w:val="a"/>
    <w:next w:val="a"/>
    <w:qFormat/>
    <w:pPr>
      <w:keepNext/>
      <w:widowControl w:val="0"/>
      <w:tabs>
        <w:tab w:val="left" w:pos="720"/>
      </w:tabs>
      <w:autoSpaceDE w:val="0"/>
      <w:autoSpaceDN w:val="0"/>
      <w:adjustRightInd w:val="0"/>
      <w:spacing w:line="244" w:lineRule="exact"/>
      <w:ind w:left="686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qFormat/>
    <w:pPr>
      <w:keepNext/>
      <w:widowControl w:val="0"/>
      <w:tabs>
        <w:tab w:val="left" w:pos="661"/>
      </w:tabs>
      <w:autoSpaceDE w:val="0"/>
      <w:autoSpaceDN w:val="0"/>
      <w:adjustRightInd w:val="0"/>
      <w:spacing w:line="239" w:lineRule="exact"/>
      <w:ind w:left="-108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qFormat/>
    <w:pPr>
      <w:keepNext/>
      <w:widowControl w:val="0"/>
      <w:autoSpaceDE w:val="0"/>
      <w:autoSpaceDN w:val="0"/>
      <w:adjustRightInd w:val="0"/>
      <w:spacing w:line="244" w:lineRule="exact"/>
      <w:ind w:left="672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widowControl w:val="0"/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qFormat/>
    <w:pPr>
      <w:keepNext/>
      <w:widowControl w:val="0"/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301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PCBrain\Cadry3\Language\UZB\&#1052;&#1072;&#1098;&#1083;&#1091;&#1084;&#1086;&#1090;&#1085;&#1086;&#1084;&#1072;%20(&#1050;&#1072;&#1088;&#1080;&#1085;&#1076;&#1086;&#1096;&#1083;&#1072;&#1088;&#1080;%20&#1073;&#1080;&#1083;&#1072;&#1085;)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 (Кариндошлари билан).dot</Template>
  <TotalTime>11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МАЪЛУМОТНОМА</vt:lpstr>
    </vt:vector>
  </TitlesOfParts>
  <Company>IS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МАЪЛУМОТНОМА</dc:title>
  <dc:subject/>
  <dc:creator>СОБИР</dc:creator>
  <cp:keywords/>
  <dc:description/>
  <cp:lastModifiedBy>Abdulloh</cp:lastModifiedBy>
  <cp:revision>7</cp:revision>
  <cp:lastPrinted>2026-03-09T07:06:00Z</cp:lastPrinted>
  <dcterms:created xsi:type="dcterms:W3CDTF">2026-08-23T19:39:00Z</dcterms:created>
  <dcterms:modified xsi:type="dcterms:W3CDTF">2026-08-23T20:06:00Z</dcterms:modified>
</cp:coreProperties>
</file>